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ID_43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Patient_ID_43_PA_Analysis_ID_9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Matteo  Ciprian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06-Dec-2017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0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123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213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123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123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213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213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</w:t>
            </w:r>
            <w:r>
              <w:rPr>
                <w:sz w:val="15"/>
                <w:szCs w:val="15"/>
              </w:rPr>
              <w:t>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29.1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56.8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48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74.5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254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457.5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878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0.11817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0.082793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  <w:tr w:rsidR="006F2F8B"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0.22756</w:t>
            </w:r>
          </w:p>
        </w:tc>
        <w:tc>
          <w:tcPr>
            <w:tcW w:w="0" w:type="auto"/>
          </w:tcPr>
          <w:p w:rsidR="006F2F8B" w:rsidRDefault="006F2F8B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F2F8B" w:rsidRDefault="00815602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E159AE" w:rsidRDefault="00E159AE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69.2557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0.11397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18.3045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0.38865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0.16656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0.070132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0.29806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1.2273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2.478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1.4202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0.73055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0.42956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0.55521</w:t>
            </w:r>
          </w:p>
        </w:tc>
      </w:tr>
      <w:tr w:rsidR="006F2F8B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6F2F8B"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6F2F8B" w:rsidRDefault="00815602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5B480E" w:rsidRDefault="005B480E" w:rsidP="005B480E">
      <w:pPr>
        <w:jc w:val="both"/>
        <w:rPr>
          <w:b/>
          <w:color w:val="000000" w:themeColor="text1"/>
          <w:sz w:val="44"/>
          <w:szCs w:val="44"/>
        </w:rPr>
      </w:pPr>
    </w:p>
    <w:p w:rsidR="001A2EB1" w:rsidRDefault="001A2EB1" w:rsidP="005B480E">
      <w:pPr>
        <w:jc w:val="both"/>
        <w:rPr>
          <w:b/>
          <w:color w:val="000000" w:themeColor="text1"/>
          <w:sz w:val="44"/>
          <w:szCs w:val="44"/>
        </w:rPr>
      </w:pPr>
    </w:p>
    <w:p w:rsidR="001A2EB1" w:rsidRDefault="001A2EB1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20586E" w:rsidRDefault="0020586E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6F2F8B" w:rsidRDefault="00815602">
      <w:r>
        <w:rPr>
          <w:noProof/>
          <w:lang w:val="en-US"/>
        </w:rPr>
        <w:lastRenderedPageBreak/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F8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AAE" w:rsidRDefault="008D4AAE" w:rsidP="007C4472">
      <w:pPr>
        <w:spacing w:after="0" w:line="240" w:lineRule="auto"/>
      </w:pPr>
      <w:r>
        <w:separator/>
      </w:r>
    </w:p>
  </w:endnote>
  <w:endnote w:type="continuationSeparator" w:id="0">
    <w:p w:rsidR="008D4AAE" w:rsidRDefault="008D4AAE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602" w:rsidRDefault="0081560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15602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15602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815602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AAE" w:rsidRDefault="008D4AAE" w:rsidP="007C4472">
      <w:pPr>
        <w:spacing w:after="0" w:line="240" w:lineRule="auto"/>
      </w:pPr>
      <w:r>
        <w:separator/>
      </w:r>
    </w:p>
  </w:footnote>
  <w:footnote w:type="continuationSeparator" w:id="0">
    <w:p w:rsidR="008D4AAE" w:rsidRDefault="008D4AAE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602" w:rsidRDefault="0081560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AAE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3257"/>
    <w:rsid w:val="0029478A"/>
    <w:rsid w:val="002A3A16"/>
    <w:rsid w:val="002B58F9"/>
    <w:rsid w:val="002D5440"/>
    <w:rsid w:val="00314D9E"/>
    <w:rsid w:val="00324B1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6F2F8B"/>
    <w:rsid w:val="00702F68"/>
    <w:rsid w:val="00746255"/>
    <w:rsid w:val="00752E0F"/>
    <w:rsid w:val="00767161"/>
    <w:rsid w:val="007844E8"/>
    <w:rsid w:val="007950AC"/>
    <w:rsid w:val="007B3EE9"/>
    <w:rsid w:val="007C4472"/>
    <w:rsid w:val="007E78BA"/>
    <w:rsid w:val="00810F5F"/>
    <w:rsid w:val="00815602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E0FE6812</Template>
  <TotalTime>3</TotalTime>
  <Pages>8</Pages>
  <Words>478</Words>
  <Characters>2728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5</cp:revision>
  <cp:lastPrinted>2017-11-15T10:21:00Z</cp:lastPrinted>
  <dcterms:created xsi:type="dcterms:W3CDTF">2017-12-06T19:22:00Z</dcterms:created>
  <dcterms:modified xsi:type="dcterms:W3CDTF">2017-12-06T19:26:00Z</dcterms:modified>
</cp:coreProperties>
</file>