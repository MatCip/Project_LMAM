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ID_43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Patient_ID_43_PA_Analysis_ID_9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Matteo  Ciprian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06-Dec-2017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0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123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213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123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123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213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213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</w:t>
            </w:r>
            <w:r>
              <w:rPr>
                <w:sz w:val="15"/>
                <w:szCs w:val="15"/>
              </w:rPr>
              <w:t>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29.1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56.8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254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457.5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0.11817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0.082793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  <w:tr w:rsidR="00E50C4C"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0.22756</w:t>
            </w:r>
          </w:p>
        </w:tc>
        <w:tc>
          <w:tcPr>
            <w:tcW w:w="0" w:type="auto"/>
          </w:tcPr>
          <w:p w:rsidR="00E50C4C" w:rsidRDefault="00E50C4C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50C4C" w:rsidRDefault="00782FD9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69.2557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0.11397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18.3045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0.38865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0.16656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0.070132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0.29806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1.2273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2.478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1.4202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0.73055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0.42956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0.55521</w:t>
            </w:r>
          </w:p>
        </w:tc>
      </w:tr>
      <w:tr w:rsidR="00E50C4C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E50C4C"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E50C4C" w:rsidRDefault="00782FD9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50C4C" w:rsidRDefault="00782FD9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C4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FD9" w:rsidRDefault="00782F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82FD9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82FD9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782FD9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FD9" w:rsidRDefault="00782FD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2FD9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0C4C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97EDEAC1</Template>
  <TotalTime>0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2017-12-07T08:31:00Z</dcterms:modified>
</cp:coreProperties>
</file>