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Default="00517BF3" w:rsidP="00C02000">
      <w:pPr>
        <w:jc w:val="center"/>
        <w:rPr>
          <w:rStyle w:val="Style2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ID_94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Patient_ID_94_PA_Analysis_ID_6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2"/>
        </w:rPr>
        <w:t>Jhon   Doe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2"/>
        </w:rPr>
        <w:t>05-Dec-2017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12/12/1989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3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3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82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Baseline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  <w:r>
        <w:rPr>
          <w:rStyle w:val="detailsstyle"/>
        </w:rPr>
        <w:t>13/12/2014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  <w:r>
        <w:rPr>
          <w:rStyle w:val="detailsstyle"/>
        </w:rPr>
        <w:t>603</w:t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  <w:r>
        <w:rPr>
          <w:rStyle w:val="detailsstyle"/>
        </w:rPr>
        <w:t>unknown</w:t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  <w:r>
        <w:rPr>
          <w:rStyle w:val="detailsstyle"/>
        </w:rPr>
        <w:t>sunny</w:t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  <w:r>
        <w:rPr>
          <w:rStyle w:val="detailsstyle"/>
        </w:rPr>
        <w:t>no remarks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342D43" w:rsidRDefault="001C0D20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42D43" w:rsidRDefault="001C0D2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spent </w:t>
            </w:r>
            <w:r>
              <w:rPr>
                <w:sz w:val="15"/>
                <w:szCs w:val="15"/>
              </w:rPr>
              <w:t>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50th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589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Statistics Standing </w:t>
            </w:r>
            <w:r>
              <w:rPr>
                <w:sz w:val="15"/>
                <w:szCs w:val="15"/>
              </w:rPr>
              <w:t>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59.5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9.8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25.1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44.1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67.2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120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175.5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265.8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463.7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880.4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2636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0.10254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0.12097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</w:tr>
      <w:tr w:rsidR="00342D43">
        <w:tc>
          <w:tcPr>
            <w:tcW w:w="0" w:type="auto"/>
            <w:tcBorders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0.19747</w:t>
            </w:r>
          </w:p>
        </w:tc>
        <w:tc>
          <w:tcPr>
            <w:tcW w:w="0" w:type="auto"/>
          </w:tcPr>
          <w:p w:rsidR="00342D43" w:rsidRDefault="00342D43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342D43" w:rsidRDefault="001C0D2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42D43" w:rsidRDefault="001C0D2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342D43" w:rsidRDefault="001C0D2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42D43" w:rsidRDefault="001C0D2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E159AE" w:rsidRDefault="00E159AE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69.3785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0.14611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18.5529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0.33313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0.13442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0.087665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0.32436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2.4225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2.3611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0.046755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0.488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0.66918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0.51138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42D43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42D43">
        <w:tc>
          <w:tcPr>
            <w:tcW w:w="0" w:type="auto"/>
            <w:tcBorders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342D43" w:rsidRDefault="001C0D2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5B480E" w:rsidRDefault="005B480E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Pr="005B480E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t>Summary of performance measures</w:t>
      </w:r>
    </w:p>
    <w:p w:rsidR="007C4472" w:rsidRDefault="007C4472"/>
    <w:sectPr w:rsidR="007C447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733" w:rsidRDefault="00437733" w:rsidP="007C4472">
      <w:pPr>
        <w:spacing w:after="0" w:line="240" w:lineRule="auto"/>
      </w:pPr>
      <w:r>
        <w:separator/>
      </w:r>
    </w:p>
  </w:endnote>
  <w:endnote w:type="continuationSeparator" w:id="0">
    <w:p w:rsidR="00437733" w:rsidRDefault="00437733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20" w:rsidRDefault="001C0D2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C0D20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C0D20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1C0D20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733" w:rsidRDefault="00437733" w:rsidP="007C4472">
      <w:pPr>
        <w:spacing w:after="0" w:line="240" w:lineRule="auto"/>
      </w:pPr>
      <w:r>
        <w:separator/>
      </w:r>
    </w:p>
  </w:footnote>
  <w:footnote w:type="continuationSeparator" w:id="0">
    <w:p w:rsidR="00437733" w:rsidRDefault="00437733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20" w:rsidRDefault="001C0D2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733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4406"/>
    <w:rsid w:val="001A76E1"/>
    <w:rsid w:val="001C0D20"/>
    <w:rsid w:val="001C2F42"/>
    <w:rsid w:val="00200D33"/>
    <w:rsid w:val="00241DF7"/>
    <w:rsid w:val="002450BD"/>
    <w:rsid w:val="002622C4"/>
    <w:rsid w:val="00274E25"/>
    <w:rsid w:val="00293257"/>
    <w:rsid w:val="0029478A"/>
    <w:rsid w:val="002A3A16"/>
    <w:rsid w:val="002B58F9"/>
    <w:rsid w:val="002D5440"/>
    <w:rsid w:val="00314D9E"/>
    <w:rsid w:val="00324B15"/>
    <w:rsid w:val="00342D43"/>
    <w:rsid w:val="0039406F"/>
    <w:rsid w:val="003A3AD8"/>
    <w:rsid w:val="003B0E1A"/>
    <w:rsid w:val="003B53D0"/>
    <w:rsid w:val="00404C8E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46255"/>
    <w:rsid w:val="00752E0F"/>
    <w:rsid w:val="00767161"/>
    <w:rsid w:val="007844E8"/>
    <w:rsid w:val="007950AC"/>
    <w:rsid w:val="007B3EE9"/>
    <w:rsid w:val="007C4472"/>
    <w:rsid w:val="007E78BA"/>
    <w:rsid w:val="00810F5F"/>
    <w:rsid w:val="008230F2"/>
    <w:rsid w:val="008241E5"/>
    <w:rsid w:val="008774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84232860</Template>
  <TotalTime>13</TotalTime>
  <Pages>6</Pages>
  <Words>480</Words>
  <Characters>2741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3</cp:revision>
  <cp:lastPrinted>2017-11-15T10:21:00Z</cp:lastPrinted>
  <dcterms:created xsi:type="dcterms:W3CDTF">2017-12-05T14:49:00Z</dcterms:created>
  <dcterms:modified xsi:type="dcterms:W3CDTF">2017-12-05T15:10:00Z</dcterms:modified>
</cp:coreProperties>
</file>