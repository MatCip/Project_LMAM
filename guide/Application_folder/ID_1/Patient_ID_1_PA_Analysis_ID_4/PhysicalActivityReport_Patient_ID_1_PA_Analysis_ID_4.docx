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Pr="00413480" w:rsidRDefault="00517BF3" w:rsidP="00C02000">
      <w:pPr>
        <w:jc w:val="center"/>
        <w:rPr>
          <w:rStyle w:val="Style2"/>
          <w:lang w:val="it-IT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ID_1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Matteo  Ciprian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4"/>
        </w:rPr>
        <w:t>Patient_ID_1_PA_Analysis_ID_4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4"/>
        </w:rPr>
        <w:t>12-Dec-2017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30/09/1994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2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3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78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Followup-3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827E6F" w:rsidRDefault="00DC276E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27E6F" w:rsidRDefault="00DC276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spent </w:t>
            </w:r>
            <w:r>
              <w:rPr>
                <w:sz w:val="15"/>
                <w:szCs w:val="15"/>
              </w:rPr>
              <w:t>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60th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589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5.5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59.5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9.8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25.1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44.1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67.2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120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175.5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265.8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463.7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880.4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2636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0.10254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0.12097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</w:tr>
      <w:tr w:rsidR="00827E6F">
        <w:tc>
          <w:tcPr>
            <w:tcW w:w="0" w:type="auto"/>
            <w:tcBorders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0.19747</w:t>
            </w:r>
          </w:p>
        </w:tc>
        <w:tc>
          <w:tcPr>
            <w:tcW w:w="0" w:type="auto"/>
          </w:tcPr>
          <w:p w:rsidR="00827E6F" w:rsidRDefault="00827E6F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827E6F" w:rsidRDefault="00DC276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27E6F" w:rsidRDefault="00DC276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827E6F" w:rsidRDefault="00DC276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27E6F" w:rsidRDefault="00DC276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69.3785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0.14611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18.5529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0.33313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0.13442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0.087665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0.32436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2.4225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2.3611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0.046755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0.488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0.66918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0.51138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827E6F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827E6F">
        <w:tc>
          <w:tcPr>
            <w:tcW w:w="0" w:type="auto"/>
            <w:tcBorders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827E6F" w:rsidRDefault="00DC276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777524" w:rsidRDefault="00777524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757ED6" w:rsidRDefault="00757ED6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lastRenderedPageBreak/>
        <w:t>Summary of performance measures</w:t>
      </w:r>
    </w:p>
    <w:p w:rsidR="0020586E" w:rsidRPr="005B480E" w:rsidRDefault="0020586E" w:rsidP="0020586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827E6F" w:rsidRDefault="00DC276E">
      <w:r>
        <w:rPr>
          <w:noProof/>
          <w:lang w:val="en-US"/>
        </w:rPr>
        <w:drawing>
          <wp:inline distT="0" distB="0" distL="0" distR="0">
            <wp:extent cx="4319991" cy="3959992"/>
            <wp:effectExtent l="0" t="0" r="0" b="0"/>
            <wp:docPr id="16" name="spider_perf_D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ider_perf_DL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91" cy="39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E6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ED6" w:rsidRDefault="00757ED6" w:rsidP="007C4472">
      <w:pPr>
        <w:spacing w:after="0" w:line="240" w:lineRule="auto"/>
      </w:pPr>
      <w:r>
        <w:separator/>
      </w:r>
    </w:p>
  </w:endnote>
  <w:end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76E" w:rsidRDefault="00DC276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C276E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C276E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DC276E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ED6" w:rsidRDefault="00757ED6" w:rsidP="007C4472">
      <w:pPr>
        <w:spacing w:after="0" w:line="240" w:lineRule="auto"/>
      </w:pPr>
      <w:r>
        <w:separator/>
      </w:r>
    </w:p>
  </w:footnote>
  <w:foot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76E" w:rsidRDefault="00DC276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6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2EB1"/>
    <w:rsid w:val="001A4406"/>
    <w:rsid w:val="001A76E1"/>
    <w:rsid w:val="001C2F42"/>
    <w:rsid w:val="00200D33"/>
    <w:rsid w:val="0020586E"/>
    <w:rsid w:val="00241DF7"/>
    <w:rsid w:val="002450BD"/>
    <w:rsid w:val="002622C4"/>
    <w:rsid w:val="00274E25"/>
    <w:rsid w:val="00291F26"/>
    <w:rsid w:val="00293257"/>
    <w:rsid w:val="0029478A"/>
    <w:rsid w:val="002A3A16"/>
    <w:rsid w:val="002B58F9"/>
    <w:rsid w:val="002D5440"/>
    <w:rsid w:val="00314D9E"/>
    <w:rsid w:val="00324B15"/>
    <w:rsid w:val="00346D35"/>
    <w:rsid w:val="00351593"/>
    <w:rsid w:val="0036535C"/>
    <w:rsid w:val="0039406F"/>
    <w:rsid w:val="003A3AD8"/>
    <w:rsid w:val="003B0E1A"/>
    <w:rsid w:val="003B53D0"/>
    <w:rsid w:val="00404C8E"/>
    <w:rsid w:val="00413480"/>
    <w:rsid w:val="00437733"/>
    <w:rsid w:val="004512A8"/>
    <w:rsid w:val="004527A3"/>
    <w:rsid w:val="00454D22"/>
    <w:rsid w:val="00457C08"/>
    <w:rsid w:val="00493AB2"/>
    <w:rsid w:val="004E3C49"/>
    <w:rsid w:val="004F17F1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702F68"/>
    <w:rsid w:val="0070734B"/>
    <w:rsid w:val="00746255"/>
    <w:rsid w:val="00752E0F"/>
    <w:rsid w:val="00757ED6"/>
    <w:rsid w:val="00767161"/>
    <w:rsid w:val="00777524"/>
    <w:rsid w:val="007844E8"/>
    <w:rsid w:val="007950AC"/>
    <w:rsid w:val="007B3EE9"/>
    <w:rsid w:val="007C4472"/>
    <w:rsid w:val="007E78BA"/>
    <w:rsid w:val="00804007"/>
    <w:rsid w:val="00810F5F"/>
    <w:rsid w:val="008230F2"/>
    <w:rsid w:val="008241E5"/>
    <w:rsid w:val="00827E6F"/>
    <w:rsid w:val="008774AE"/>
    <w:rsid w:val="008D4A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C276E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BA691AD1</Template>
  <TotalTime>0</TotalTime>
  <Pages>7</Pages>
  <Words>477</Words>
  <Characters>2721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2</cp:revision>
  <cp:lastPrinted>2017-11-15T10:21:00Z</cp:lastPrinted>
  <dcterms:created xsi:type="dcterms:W3CDTF">2017-12-07T08:30:00Z</dcterms:created>
  <dcterms:modified xsi:type="dcterms:W3CDTF">2017-12-12T11:03:00Z</dcterms:modified>
</cp:coreProperties>
</file>