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Pr="00413480" w:rsidRDefault="00517BF3" w:rsidP="00C02000">
      <w:pPr>
        <w:jc w:val="center"/>
        <w:rPr>
          <w:rStyle w:val="Style2"/>
          <w:lang w:val="it-IT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ID_1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Matteo  Ciprian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4"/>
        </w:rPr>
        <w:t>Patient_ID_1_PA_Analysis_ID_3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4"/>
        </w:rPr>
        <w:t>12-Dec-2017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30/09/1994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2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3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78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Follow-up2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912311" w:rsidRDefault="005B7B0D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12311" w:rsidRDefault="005B7B0D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spent </w:t>
            </w:r>
            <w:r>
              <w:rPr>
                <w:sz w:val="15"/>
                <w:szCs w:val="15"/>
              </w:rPr>
              <w:t>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60th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589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31.9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58.4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48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74.5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116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142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458.5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878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2633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0.10254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0.12275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</w:tr>
      <w:tr w:rsidR="00912311">
        <w:tc>
          <w:tcPr>
            <w:tcW w:w="0" w:type="auto"/>
            <w:tcBorders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0.22756</w:t>
            </w:r>
          </w:p>
        </w:tc>
        <w:tc>
          <w:tcPr>
            <w:tcW w:w="0" w:type="auto"/>
          </w:tcPr>
          <w:p w:rsidR="00912311" w:rsidRDefault="00912311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912311" w:rsidRDefault="005B7B0D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12311" w:rsidRDefault="005B7B0D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912311" w:rsidRDefault="005B7B0D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12311" w:rsidRDefault="005B7B0D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69.3083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0.11981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18.6318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0.33021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0.1578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0.087665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0.32144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2.4225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2.3611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0.046755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0.488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0.66918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0.51138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912311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912311">
        <w:tc>
          <w:tcPr>
            <w:tcW w:w="0" w:type="auto"/>
            <w:tcBorders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912311" w:rsidRDefault="005B7B0D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777524" w:rsidRDefault="00777524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757ED6" w:rsidRDefault="00757ED6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lastRenderedPageBreak/>
        <w:t>Summary of performance measures</w:t>
      </w:r>
    </w:p>
    <w:p w:rsidR="0020586E" w:rsidRPr="005B480E" w:rsidRDefault="0020586E" w:rsidP="0020586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912311" w:rsidRDefault="005B7B0D">
      <w:r>
        <w:rPr>
          <w:noProof/>
          <w:lang w:val="en-US"/>
        </w:rPr>
        <w:drawing>
          <wp:inline distT="0" distB="0" distL="0" distR="0">
            <wp:extent cx="4319991" cy="3959992"/>
            <wp:effectExtent l="0" t="0" r="0" b="0"/>
            <wp:docPr id="16" name="spider_perf_D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ider_perf_DL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91" cy="39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31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ED6" w:rsidRDefault="00757ED6" w:rsidP="007C4472">
      <w:pPr>
        <w:spacing w:after="0" w:line="240" w:lineRule="auto"/>
      </w:pPr>
      <w:r>
        <w:separator/>
      </w:r>
    </w:p>
  </w:endnote>
  <w:end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B0D" w:rsidRDefault="005B7B0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5B7B0D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5B7B0D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5B7B0D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ED6" w:rsidRDefault="00757ED6" w:rsidP="007C4472">
      <w:pPr>
        <w:spacing w:after="0" w:line="240" w:lineRule="auto"/>
      </w:pPr>
      <w:r>
        <w:separator/>
      </w:r>
    </w:p>
  </w:footnote>
  <w:foot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B0D" w:rsidRDefault="005B7B0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6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2EB1"/>
    <w:rsid w:val="001A4406"/>
    <w:rsid w:val="001A76E1"/>
    <w:rsid w:val="001C2F42"/>
    <w:rsid w:val="00200D33"/>
    <w:rsid w:val="0020586E"/>
    <w:rsid w:val="00241DF7"/>
    <w:rsid w:val="002450BD"/>
    <w:rsid w:val="002622C4"/>
    <w:rsid w:val="00274E25"/>
    <w:rsid w:val="00291F26"/>
    <w:rsid w:val="00293257"/>
    <w:rsid w:val="0029478A"/>
    <w:rsid w:val="002A3A16"/>
    <w:rsid w:val="002B58F9"/>
    <w:rsid w:val="002D5440"/>
    <w:rsid w:val="00314D9E"/>
    <w:rsid w:val="00324B15"/>
    <w:rsid w:val="00346D35"/>
    <w:rsid w:val="00351593"/>
    <w:rsid w:val="0036535C"/>
    <w:rsid w:val="0039406F"/>
    <w:rsid w:val="003A3AD8"/>
    <w:rsid w:val="003B0E1A"/>
    <w:rsid w:val="003B53D0"/>
    <w:rsid w:val="00404C8E"/>
    <w:rsid w:val="00413480"/>
    <w:rsid w:val="00437733"/>
    <w:rsid w:val="004512A8"/>
    <w:rsid w:val="004527A3"/>
    <w:rsid w:val="00454D22"/>
    <w:rsid w:val="00457C08"/>
    <w:rsid w:val="00493AB2"/>
    <w:rsid w:val="004E3C49"/>
    <w:rsid w:val="004F17F1"/>
    <w:rsid w:val="00510E1D"/>
    <w:rsid w:val="00517BF3"/>
    <w:rsid w:val="00531465"/>
    <w:rsid w:val="005B480E"/>
    <w:rsid w:val="005B7B0D"/>
    <w:rsid w:val="0062120C"/>
    <w:rsid w:val="006313F6"/>
    <w:rsid w:val="00633619"/>
    <w:rsid w:val="00651F74"/>
    <w:rsid w:val="00686F3B"/>
    <w:rsid w:val="006E65AE"/>
    <w:rsid w:val="00702F68"/>
    <w:rsid w:val="0070734B"/>
    <w:rsid w:val="00746255"/>
    <w:rsid w:val="00752E0F"/>
    <w:rsid w:val="00757ED6"/>
    <w:rsid w:val="00767161"/>
    <w:rsid w:val="00777524"/>
    <w:rsid w:val="007844E8"/>
    <w:rsid w:val="007950AC"/>
    <w:rsid w:val="007B3EE9"/>
    <w:rsid w:val="007C4472"/>
    <w:rsid w:val="007E78BA"/>
    <w:rsid w:val="00804007"/>
    <w:rsid w:val="00810F5F"/>
    <w:rsid w:val="008230F2"/>
    <w:rsid w:val="008241E5"/>
    <w:rsid w:val="008774AE"/>
    <w:rsid w:val="008D4AAE"/>
    <w:rsid w:val="008F31B4"/>
    <w:rsid w:val="00912311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82BBACF4</Template>
  <TotalTime>0</TotalTime>
  <Pages>7</Pages>
  <Words>475</Words>
  <Characters>2711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2</cp:revision>
  <cp:lastPrinted>2017-11-15T10:21:00Z</cp:lastPrinted>
  <dcterms:created xsi:type="dcterms:W3CDTF">2017-12-07T08:30:00Z</dcterms:created>
  <dcterms:modified xsi:type="dcterms:W3CDTF">2017-12-12T10:58:00Z</dcterms:modified>
</cp:coreProperties>
</file>